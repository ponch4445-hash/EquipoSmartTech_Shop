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CE798" w14:textId="77777777" w:rsidR="00B04D1F" w:rsidRPr="007A27D0" w:rsidRDefault="007A27D0" w:rsidP="007A27D0">
      <w:pPr>
        <w:jc w:val="center"/>
        <w:rPr>
          <w:sz w:val="36"/>
          <w:szCs w:val="36"/>
          <w:u w:val="single"/>
        </w:rPr>
      </w:pPr>
      <w:r w:rsidRPr="007A27D0">
        <w:rPr>
          <w:sz w:val="36"/>
          <w:szCs w:val="36"/>
          <w:u w:val="single"/>
        </w:rPr>
        <w:t>#Caso de prueba 1</w:t>
      </w:r>
    </w:p>
    <w:p w14:paraId="761D88E8" w14:textId="77777777" w:rsidR="00B04D1F" w:rsidRDefault="007A27D0">
      <w:r>
        <w:t>Entrada:</w:t>
      </w:r>
    </w:p>
    <w:p w14:paraId="661A328D" w14:textId="77777777" w:rsidR="00B04D1F" w:rsidRDefault="007A27D0">
      <w:r>
        <w:t>Acción del usuario: Registrar un nuevo cliente.</w:t>
      </w:r>
    </w:p>
    <w:p w14:paraId="1612383F" w14:textId="77777777" w:rsidR="00B04D1F" w:rsidRDefault="007A27D0">
      <w:pPr>
        <w:jc w:val="both"/>
      </w:pPr>
      <w:r>
        <w:t>Datos:” Paula”, Tel=”</w:t>
      </w:r>
      <w:proofErr w:type="gramStart"/>
      <w:r>
        <w:t>5512345678  “</w:t>
      </w:r>
      <w:proofErr w:type="gramEnd"/>
      <w:r>
        <w:t xml:space="preserve">, Correo=” paula @gmail.com“ </w:t>
      </w:r>
      <w:proofErr w:type="spellStart"/>
      <w:r>
        <w:t>direccion:unitec</w:t>
      </w:r>
      <w:proofErr w:type="spellEnd"/>
    </w:p>
    <w:p w14:paraId="54048760" w14:textId="77777777" w:rsidR="00B04D1F" w:rsidRDefault="007A27D0">
      <w:r>
        <w:t>Salida Esperada:</w:t>
      </w:r>
    </w:p>
    <w:p w14:paraId="4CCA5A72" w14:textId="77777777" w:rsidR="00B04D1F" w:rsidRDefault="007A27D0">
      <w:r>
        <w:t xml:space="preserve">Registro agregado y visible en </w:t>
      </w:r>
      <w:proofErr w:type="spellStart"/>
      <w:r>
        <w:t>DataGrid</w:t>
      </w:r>
      <w:proofErr w:type="spellEnd"/>
      <w:r>
        <w:t>.</w:t>
      </w:r>
    </w:p>
    <w:p w14:paraId="09FCA8D3" w14:textId="77777777" w:rsidR="00B04D1F" w:rsidRDefault="007A27D0">
      <w:r>
        <w:t>Resultado real:</w:t>
      </w:r>
    </w:p>
    <w:p w14:paraId="3CE55F39" w14:textId="7B7B8567" w:rsidR="00B04D1F" w:rsidRDefault="007A27D0">
      <w:r w:rsidRPr="000B7450">
        <w:rPr>
          <w:noProof/>
        </w:rPr>
        <w:drawing>
          <wp:anchor distT="0" distB="0" distL="114300" distR="114300" simplePos="0" relativeHeight="251659264" behindDoc="0" locked="0" layoutInCell="1" allowOverlap="1" wp14:anchorId="4CB9A98B" wp14:editId="2826EFA3">
            <wp:simplePos x="0" y="0"/>
            <wp:positionH relativeFrom="margin">
              <wp:align>left</wp:align>
            </wp:positionH>
            <wp:positionV relativeFrom="paragraph">
              <wp:posOffset>695325</wp:posOffset>
            </wp:positionV>
            <wp:extent cx="5581015" cy="2557145"/>
            <wp:effectExtent l="0" t="0" r="635" b="0"/>
            <wp:wrapSquare wrapText="bothSides"/>
            <wp:docPr id="1927366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6615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2ECDE" w14:textId="77777777" w:rsidR="00B04D1F" w:rsidRDefault="00B04D1F">
      <w:pPr>
        <w:spacing w:line="480" w:lineRule="auto"/>
        <w:jc w:val="both"/>
      </w:pPr>
    </w:p>
    <w:p w14:paraId="27C5CE5A" w14:textId="77777777" w:rsidR="00B04D1F" w:rsidRDefault="00B04D1F"/>
    <w:p w14:paraId="6A8A1408" w14:textId="77777777" w:rsidR="00B04D1F" w:rsidRDefault="00B04D1F"/>
    <w:p w14:paraId="4E2F5FBB" w14:textId="77777777" w:rsidR="00B04D1F" w:rsidRDefault="00B04D1F"/>
    <w:p w14:paraId="0A786732" w14:textId="77777777" w:rsidR="00B04D1F" w:rsidRDefault="00B04D1F"/>
    <w:p w14:paraId="481BAFF9" w14:textId="77777777" w:rsidR="00B04D1F" w:rsidRDefault="00B04D1F"/>
    <w:p w14:paraId="693AAFE2" w14:textId="77777777" w:rsidR="00B04D1F" w:rsidRDefault="00B04D1F"/>
    <w:p w14:paraId="0B7A556F" w14:textId="77777777" w:rsidR="00B04D1F" w:rsidRDefault="00B04D1F"/>
    <w:p w14:paraId="6F2C3F1D" w14:textId="77777777" w:rsidR="00B04D1F" w:rsidRDefault="00B04D1F"/>
    <w:p w14:paraId="5D6B31B9" w14:textId="77777777" w:rsidR="00B04D1F" w:rsidRDefault="00B04D1F"/>
    <w:p w14:paraId="745F7087" w14:textId="77777777" w:rsidR="00B04D1F" w:rsidRPr="007A27D0" w:rsidRDefault="007A27D0" w:rsidP="007A27D0">
      <w:pPr>
        <w:jc w:val="center"/>
        <w:rPr>
          <w:sz w:val="36"/>
          <w:szCs w:val="36"/>
          <w:u w:val="single"/>
        </w:rPr>
      </w:pPr>
      <w:r w:rsidRPr="007A27D0">
        <w:rPr>
          <w:sz w:val="36"/>
          <w:szCs w:val="36"/>
          <w:u w:val="single"/>
        </w:rPr>
        <w:t>#Caso de prueba 2</w:t>
      </w:r>
    </w:p>
    <w:p w14:paraId="0C6CE195" w14:textId="77777777" w:rsidR="00B04D1F" w:rsidRDefault="007A27D0">
      <w:r>
        <w:t>Entrada:</w:t>
      </w:r>
    </w:p>
    <w:p w14:paraId="4816D264" w14:textId="77777777" w:rsidR="00B04D1F" w:rsidRDefault="007A27D0">
      <w:r>
        <w:t>Acción del usuario: ingresar orden</w:t>
      </w:r>
    </w:p>
    <w:p w14:paraId="2E922830" w14:textId="77777777" w:rsidR="00B04D1F" w:rsidRDefault="007A27D0">
      <w:r>
        <w:t xml:space="preserve">Cliente. Paula, Cantidad:2, </w:t>
      </w:r>
      <w:proofErr w:type="spellStart"/>
      <w:r>
        <w:t>Descripcion</w:t>
      </w:r>
      <w:proofErr w:type="spellEnd"/>
      <w:r>
        <w:t>: Computadora nueva</w:t>
      </w:r>
    </w:p>
    <w:p w14:paraId="381C7575" w14:textId="77777777" w:rsidR="00B04D1F" w:rsidRDefault="007A27D0">
      <w:r>
        <w:t>Precio: $30,000, Fecha:09/04/2026, Estado: en proceso</w:t>
      </w:r>
    </w:p>
    <w:p w14:paraId="36D2CFF0" w14:textId="77777777" w:rsidR="00B04D1F" w:rsidRDefault="007A27D0">
      <w:r>
        <w:t>Salida Esperada:</w:t>
      </w:r>
    </w:p>
    <w:p w14:paraId="507FFA23" w14:textId="77777777" w:rsidR="00B04D1F" w:rsidRDefault="007A27D0">
      <w:r>
        <w:t>El sistema guarde la orden correctamente</w:t>
      </w:r>
    </w:p>
    <w:p w14:paraId="58ABE349" w14:textId="77777777" w:rsidR="00B04D1F" w:rsidRDefault="007A27D0">
      <w:r>
        <w:t>Resultado real:</w:t>
      </w:r>
    </w:p>
    <w:p w14:paraId="553B47CD" w14:textId="77777777" w:rsidR="00B04D1F" w:rsidRDefault="00B04D1F"/>
    <w:p w14:paraId="5E3E6CF8" w14:textId="77777777" w:rsidR="00B04D1F" w:rsidRDefault="00B04D1F"/>
    <w:p w14:paraId="1BE75CB5" w14:textId="77777777" w:rsidR="00B04D1F" w:rsidRDefault="00B04D1F"/>
    <w:p w14:paraId="15DC53D6" w14:textId="623BE81D" w:rsidR="00B04D1F" w:rsidRDefault="007A27D0">
      <w:r w:rsidRPr="000B7450">
        <w:rPr>
          <w:noProof/>
        </w:rPr>
        <w:drawing>
          <wp:inline distT="0" distB="0" distL="0" distR="0" wp14:anchorId="2F44853D" wp14:editId="72B853CB">
            <wp:extent cx="5581015" cy="3413760"/>
            <wp:effectExtent l="0" t="0" r="635" b="0"/>
            <wp:docPr id="902667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67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088B" w14:textId="77777777" w:rsidR="00B04D1F" w:rsidRDefault="00B04D1F"/>
    <w:p w14:paraId="64198121" w14:textId="77777777" w:rsidR="00B04D1F" w:rsidRDefault="00B04D1F"/>
    <w:p w14:paraId="417BB783" w14:textId="77777777" w:rsidR="00B04D1F" w:rsidRDefault="00B04D1F"/>
    <w:p w14:paraId="66CCEB24" w14:textId="77777777" w:rsidR="00B04D1F" w:rsidRDefault="00B04D1F"/>
    <w:p w14:paraId="5E65B7EA" w14:textId="77777777" w:rsidR="00B04D1F" w:rsidRDefault="00B04D1F"/>
    <w:p w14:paraId="7F4D852A" w14:textId="77777777" w:rsidR="00B04D1F" w:rsidRDefault="00B04D1F"/>
    <w:p w14:paraId="5BFA9172" w14:textId="77777777" w:rsidR="00B04D1F" w:rsidRPr="007A27D0" w:rsidRDefault="007A27D0" w:rsidP="007A27D0">
      <w:pPr>
        <w:jc w:val="center"/>
        <w:rPr>
          <w:sz w:val="36"/>
          <w:szCs w:val="36"/>
          <w:u w:val="single"/>
        </w:rPr>
      </w:pPr>
      <w:r w:rsidRPr="007A27D0">
        <w:rPr>
          <w:sz w:val="36"/>
          <w:szCs w:val="36"/>
          <w:u w:val="single"/>
        </w:rPr>
        <w:t>#Caso de prueba 3</w:t>
      </w:r>
    </w:p>
    <w:p w14:paraId="36AA9F8D" w14:textId="77777777" w:rsidR="00B04D1F" w:rsidRDefault="007A27D0">
      <w:r>
        <w:t>Entrada:</w:t>
      </w:r>
    </w:p>
    <w:p w14:paraId="4AB7B598" w14:textId="77777777" w:rsidR="00B04D1F" w:rsidRDefault="007A27D0">
      <w:r>
        <w:t>Acción del usuario: Limpiar campos clientes</w:t>
      </w:r>
    </w:p>
    <w:p w14:paraId="04BE6C1A" w14:textId="77777777" w:rsidR="00B04D1F" w:rsidRDefault="007A27D0">
      <w:r>
        <w:t xml:space="preserve">Nombre: Antonio, Telefono:5511223344, </w:t>
      </w:r>
      <w:proofErr w:type="gramStart"/>
      <w:r>
        <w:t>Correo:Toñito</w:t>
      </w:r>
      <w:proofErr w:type="gramEnd"/>
      <w:r>
        <w:t>@gmail.com</w:t>
      </w:r>
    </w:p>
    <w:p w14:paraId="1845D9CB" w14:textId="77777777" w:rsidR="00B04D1F" w:rsidRDefault="007A27D0">
      <w:r>
        <w:t>Dirección: Campo marte</w:t>
      </w:r>
    </w:p>
    <w:p w14:paraId="4AC10B00" w14:textId="77777777" w:rsidR="00B04D1F" w:rsidRDefault="007A27D0">
      <w:r>
        <w:t>Salida Esperada:</w:t>
      </w:r>
    </w:p>
    <w:p w14:paraId="6ACFD910" w14:textId="77777777" w:rsidR="00B04D1F" w:rsidRDefault="007A27D0">
      <w:r>
        <w:t xml:space="preserve">Al momento de introducir los datos del cliente y se </w:t>
      </w:r>
      <w:r>
        <w:t>quiere ingresar uno nuevo se procede presionar el botón limpiar y se borran todos los campos que se ocuparon, no lanza ningún aviso</w:t>
      </w:r>
    </w:p>
    <w:p w14:paraId="42C72164" w14:textId="77777777" w:rsidR="00B04D1F" w:rsidRDefault="007A27D0">
      <w:r>
        <w:t>Resultado real:</w:t>
      </w:r>
    </w:p>
    <w:p w14:paraId="6C58C66D" w14:textId="77777777" w:rsidR="00B04D1F" w:rsidRDefault="00B04D1F"/>
    <w:p w14:paraId="24C14048" w14:textId="77777777" w:rsidR="00B04D1F" w:rsidRDefault="00B04D1F"/>
    <w:p w14:paraId="24CBC73A" w14:textId="77777777" w:rsidR="00B04D1F" w:rsidRDefault="00B04D1F"/>
    <w:p w14:paraId="38A6B0F8" w14:textId="77777777" w:rsidR="00B04D1F" w:rsidRDefault="00B04D1F"/>
    <w:p w14:paraId="6DDFFD12" w14:textId="77777777" w:rsidR="00B04D1F" w:rsidRDefault="00B04D1F"/>
    <w:p w14:paraId="44FC99B8" w14:textId="77777777" w:rsidR="00B04D1F" w:rsidRDefault="00B04D1F"/>
    <w:p w14:paraId="29A1FD30" w14:textId="77777777" w:rsidR="00B04D1F" w:rsidRDefault="00B04D1F"/>
    <w:p w14:paraId="467AF001" w14:textId="77777777" w:rsidR="00B04D1F" w:rsidRDefault="00B04D1F"/>
    <w:p w14:paraId="755640D5" w14:textId="77777777" w:rsidR="00B04D1F" w:rsidRDefault="00B04D1F"/>
    <w:p w14:paraId="09022FDB" w14:textId="77777777" w:rsidR="00B04D1F" w:rsidRDefault="00B04D1F"/>
    <w:p w14:paraId="33F29D6E" w14:textId="77777777" w:rsidR="00B04D1F" w:rsidRDefault="00B04D1F"/>
    <w:p w14:paraId="7D8E59A0" w14:textId="77777777" w:rsidR="00B04D1F" w:rsidRDefault="00B04D1F"/>
    <w:p w14:paraId="59115911" w14:textId="77777777" w:rsidR="00B04D1F" w:rsidRDefault="00B04D1F"/>
    <w:p w14:paraId="0992CA74" w14:textId="77777777" w:rsidR="00B04D1F" w:rsidRDefault="00B04D1F"/>
    <w:p w14:paraId="1B18707F" w14:textId="77777777" w:rsidR="007A27D0" w:rsidRDefault="007A27D0"/>
    <w:p w14:paraId="5F6D7F7B" w14:textId="071DBE41" w:rsidR="00B04D1F" w:rsidRPr="007A27D0" w:rsidRDefault="007A27D0" w:rsidP="007A27D0">
      <w:pPr>
        <w:jc w:val="center"/>
        <w:rPr>
          <w:sz w:val="36"/>
          <w:szCs w:val="36"/>
          <w:u w:val="single"/>
        </w:rPr>
      </w:pPr>
      <w:r w:rsidRPr="007A27D0">
        <w:rPr>
          <w:sz w:val="36"/>
          <w:szCs w:val="36"/>
          <w:u w:val="single"/>
        </w:rPr>
        <w:t>#Caso de prueba 4</w:t>
      </w:r>
    </w:p>
    <w:p w14:paraId="06C08C7F" w14:textId="77777777" w:rsidR="00B04D1F" w:rsidRDefault="007A27D0">
      <w:r>
        <w:t>Entrada:</w:t>
      </w:r>
    </w:p>
    <w:p w14:paraId="23DA8C73" w14:textId="77777777" w:rsidR="00B04D1F" w:rsidRDefault="007A27D0">
      <w:r>
        <w:t xml:space="preserve">Acción del usuario: Se hace la consulta de cliente conforme a su </w:t>
      </w:r>
      <w:r>
        <w:t>nombre o teléfono</w:t>
      </w:r>
    </w:p>
    <w:p w14:paraId="124AE6FB" w14:textId="77777777" w:rsidR="00B04D1F" w:rsidRDefault="007A27D0">
      <w:r>
        <w:t>Que consultar: Clientes, buscar registros: Antonio</w:t>
      </w:r>
    </w:p>
    <w:p w14:paraId="5E8BDE6F" w14:textId="77777777" w:rsidR="00B04D1F" w:rsidRDefault="007A27D0">
      <w:r>
        <w:t>Salida Esperada:</w:t>
      </w:r>
    </w:p>
    <w:p w14:paraId="36E12B75" w14:textId="77777777" w:rsidR="00B04D1F" w:rsidRDefault="007A27D0">
      <w:r>
        <w:t>Al momento de hacer la consulta aparecerán todos los clientes que sean registrados con el nombre de Antonio</w:t>
      </w:r>
    </w:p>
    <w:p w14:paraId="774CE6E4" w14:textId="77777777" w:rsidR="00B04D1F" w:rsidRDefault="007A27D0">
      <w:r>
        <w:t>Resultado real:</w:t>
      </w:r>
    </w:p>
    <w:p w14:paraId="5C42AC4B" w14:textId="77777777" w:rsidR="00B04D1F" w:rsidRDefault="00B04D1F"/>
    <w:p w14:paraId="13693259" w14:textId="77777777" w:rsidR="00C414BB" w:rsidRDefault="00C414BB"/>
    <w:p w14:paraId="05D5853F" w14:textId="75E63872" w:rsidR="00C414BB" w:rsidRDefault="007A27D0">
      <w:r w:rsidRPr="001A560A">
        <w:rPr>
          <w:noProof/>
        </w:rPr>
        <w:drawing>
          <wp:inline distT="0" distB="0" distL="0" distR="0" wp14:anchorId="1C106095" wp14:editId="3B55EEA6">
            <wp:extent cx="5581015" cy="3402965"/>
            <wp:effectExtent l="0" t="0" r="635" b="6985"/>
            <wp:docPr id="766728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28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1B16" w14:textId="77777777" w:rsidR="00C414BB" w:rsidRDefault="00C414BB"/>
    <w:p w14:paraId="0680E9D9" w14:textId="77777777" w:rsidR="00C414BB" w:rsidRDefault="00C414BB"/>
    <w:p w14:paraId="2E73535D" w14:textId="77777777" w:rsidR="00C414BB" w:rsidRDefault="00C414BB"/>
    <w:p w14:paraId="29C4B64C" w14:textId="77777777" w:rsidR="007A27D0" w:rsidRDefault="007A27D0"/>
    <w:p w14:paraId="5994D5ED" w14:textId="77777777" w:rsidR="007A27D0" w:rsidRDefault="007A27D0"/>
    <w:p w14:paraId="0F25FC83" w14:textId="656851AE" w:rsidR="00C414BB" w:rsidRPr="007A27D0" w:rsidRDefault="00C414BB" w:rsidP="007A27D0">
      <w:pPr>
        <w:jc w:val="center"/>
        <w:rPr>
          <w:sz w:val="36"/>
          <w:szCs w:val="36"/>
          <w:u w:val="single"/>
        </w:rPr>
      </w:pPr>
      <w:r w:rsidRPr="007A27D0">
        <w:rPr>
          <w:sz w:val="36"/>
          <w:szCs w:val="36"/>
          <w:u w:val="single"/>
        </w:rPr>
        <w:t xml:space="preserve">#Caso de prueba </w:t>
      </w:r>
      <w:r w:rsidRPr="007A27D0">
        <w:rPr>
          <w:sz w:val="36"/>
          <w:szCs w:val="36"/>
          <w:u w:val="single"/>
        </w:rPr>
        <w:t>5</w:t>
      </w:r>
    </w:p>
    <w:p w14:paraId="3F54ED94" w14:textId="77777777" w:rsidR="00C414BB" w:rsidRDefault="00C414BB" w:rsidP="00C414BB">
      <w:r>
        <w:t>Entrada:</w:t>
      </w:r>
    </w:p>
    <w:p w14:paraId="382B2540" w14:textId="31261447" w:rsidR="00C414BB" w:rsidRDefault="00C414BB" w:rsidP="00C414BB">
      <w:r>
        <w:t xml:space="preserve">Acción del usuario: </w:t>
      </w:r>
      <w:r>
        <w:t>Limpiar una orden</w:t>
      </w:r>
    </w:p>
    <w:p w14:paraId="6A40E3F6" w14:textId="2D13EC52" w:rsidR="00C414BB" w:rsidRDefault="00C414BB" w:rsidP="00C414BB">
      <w:r>
        <w:t>Que consultar</w:t>
      </w:r>
      <w:r>
        <w:t>: Idorden:2, Idcliente:</w:t>
      </w:r>
      <w:proofErr w:type="gramStart"/>
      <w:r>
        <w:t>1,Fecha</w:t>
      </w:r>
      <w:proofErr w:type="gramEnd"/>
      <w:r>
        <w:t xml:space="preserve">:21/09/2026, Total:200;Descripcion:Audifonos, Cantidad:2, Precio:500, </w:t>
      </w:r>
      <w:proofErr w:type="spellStart"/>
      <w:r>
        <w:t>Estado:pendiente</w:t>
      </w:r>
      <w:proofErr w:type="spellEnd"/>
    </w:p>
    <w:p w14:paraId="56763ACB" w14:textId="77777777" w:rsidR="00C414BB" w:rsidRDefault="00C414BB" w:rsidP="00C414BB">
      <w:r>
        <w:t>Salida Esperada:</w:t>
      </w:r>
    </w:p>
    <w:p w14:paraId="10BA6334" w14:textId="1B3E7417" w:rsidR="00C414BB" w:rsidRDefault="00C414BB" w:rsidP="00C414BB">
      <w:r>
        <w:t>Al momento de presionar el botón limpiar, los campos ocupados pasaran a estar limpios y listos para volver a realizar una consulta</w:t>
      </w:r>
    </w:p>
    <w:p w14:paraId="597C731E" w14:textId="77777777" w:rsidR="00C414BB" w:rsidRDefault="00C414BB" w:rsidP="00C414BB">
      <w:r>
        <w:t>Resultado real:</w:t>
      </w:r>
    </w:p>
    <w:p w14:paraId="217E8E4E" w14:textId="12D5905B" w:rsidR="00C414BB" w:rsidRDefault="00C414BB">
      <w:r>
        <w:br/>
      </w:r>
    </w:p>
    <w:sectPr w:rsidR="00C414BB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6BAF8" w14:textId="77777777" w:rsidR="007A27D0" w:rsidRDefault="007A27D0">
      <w:pPr>
        <w:spacing w:after="0" w:line="240" w:lineRule="auto"/>
      </w:pPr>
      <w:r>
        <w:separator/>
      </w:r>
    </w:p>
  </w:endnote>
  <w:endnote w:type="continuationSeparator" w:id="0">
    <w:p w14:paraId="1DCB2426" w14:textId="77777777" w:rsidR="007A27D0" w:rsidRDefault="007A2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B4A9E" w14:textId="77777777" w:rsidR="007A27D0" w:rsidRDefault="007A27D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CBCE1B4" w14:textId="77777777" w:rsidR="007A27D0" w:rsidRDefault="007A27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04D1F"/>
    <w:rsid w:val="007A27D0"/>
    <w:rsid w:val="009F5199"/>
    <w:rsid w:val="00B04D1F"/>
    <w:rsid w:val="00C4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B4912"/>
  <w15:docId w15:val="{00DA2327-29B1-448A-9BB3-9DFFEB500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4"/>
        <w:szCs w:val="24"/>
        <w:lang w:val="es-MX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4BB"/>
    <w:pPr>
      <w:suppressAutoHyphens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basedOn w:val="Fuentedeprrafopredeter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basedOn w:val="Fuentedeprrafopredeter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basedOn w:val="Fuentedeprrafopredeter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basedOn w:val="Fuentedeprrafopredeter"/>
    <w:rPr>
      <w:rFonts w:eastAsia="Times New Roman" w:cs="Times New Roman"/>
      <w:color w:val="0F4761"/>
    </w:rPr>
  </w:style>
  <w:style w:type="character" w:customStyle="1" w:styleId="Ttulo6Car">
    <w:name w:val="Título 6 Car"/>
    <w:basedOn w:val="Fuentedeprrafopredeter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basedOn w:val="Fuentedeprrafopredeter"/>
    <w:rPr>
      <w:rFonts w:eastAsia="Times New Roman" w:cs="Times New Roman"/>
      <w:color w:val="595959"/>
    </w:rPr>
  </w:style>
  <w:style w:type="character" w:customStyle="1" w:styleId="Ttulo8Car">
    <w:name w:val="Título 8 Car"/>
    <w:basedOn w:val="Fuentedeprrafopredeter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basedOn w:val="Fuentedeprrafopredeter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tuloCar">
    <w:name w:val="Título Car"/>
    <w:basedOn w:val="Fuentedeprrafopredeter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tuloCar">
    <w:name w:val="Subtítulo Car"/>
    <w:basedOn w:val="Fuentedeprrafopredeter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rPr>
      <w:i/>
      <w:iCs/>
      <w:color w:val="404040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nfasisintenso">
    <w:name w:val="Intense Emphasis"/>
    <w:basedOn w:val="Fuentedeprrafopredeter"/>
    <w:rPr>
      <w:i/>
      <w:iCs/>
      <w:color w:val="0F4761"/>
    </w:rPr>
  </w:style>
  <w:style w:type="paragraph" w:styleId="Citadestacad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basedOn w:val="Fuentedeprrafopredeter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240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Alumno156</dc:creator>
  <dc:description/>
  <cp:lastModifiedBy>Alumno156</cp:lastModifiedBy>
  <cp:revision>2</cp:revision>
  <dcterms:created xsi:type="dcterms:W3CDTF">2026-04-14T02:46:00Z</dcterms:created>
  <dcterms:modified xsi:type="dcterms:W3CDTF">2026-04-14T02:46:00Z</dcterms:modified>
</cp:coreProperties>
</file>